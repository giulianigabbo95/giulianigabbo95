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9746"/>
      </w:tblGrid>
      <w:tr w:rsidR="002A015C" w14:paraId="1A37E082" w14:textId="77777777" w:rsidTr="002A015C">
        <w:trPr>
          <w:trHeight w:val="1164"/>
        </w:trPr>
        <w:tc>
          <w:tcPr>
            <w:tcW w:w="9746" w:type="dxa"/>
            <w:vAlign w:val="center"/>
          </w:tcPr>
          <w:p w14:paraId="51446614" w14:textId="10F39585" w:rsidR="002A015C" w:rsidRPr="002A015C" w:rsidRDefault="007D7856" w:rsidP="002A015C">
            <w:pPr>
              <w:pStyle w:val="Titolo1"/>
              <w:rPr>
                <w:sz w:val="36"/>
                <w:szCs w:val="44"/>
              </w:rPr>
            </w:pPr>
            <w:r w:rsidRPr="002A015C">
              <w:rPr>
                <w:noProof/>
                <w:sz w:val="36"/>
                <w:szCs w:val="44"/>
              </w:rPr>
              <w:drawing>
                <wp:anchor distT="0" distB="0" distL="114300" distR="114300" simplePos="0" relativeHeight="251660288" behindDoc="1" locked="0" layoutInCell="1" allowOverlap="1" wp14:anchorId="30A6458D" wp14:editId="3F46A8D3">
                  <wp:simplePos x="0" y="0"/>
                  <wp:positionH relativeFrom="column">
                    <wp:posOffset>-1257300</wp:posOffset>
                  </wp:positionH>
                  <wp:positionV relativeFrom="paragraph">
                    <wp:posOffset>170815</wp:posOffset>
                  </wp:positionV>
                  <wp:extent cx="1000125" cy="1493520"/>
                  <wp:effectExtent l="171450" t="152400" r="161925" b="163830"/>
                  <wp:wrapTight wrapText="bothSides">
                    <wp:wrapPolygon edited="0">
                      <wp:start x="-1234" y="-2204"/>
                      <wp:lineTo x="-3703" y="-1653"/>
                      <wp:lineTo x="-3703" y="15980"/>
                      <wp:lineTo x="-2880" y="20388"/>
                      <wp:lineTo x="1234" y="23143"/>
                      <wp:lineTo x="1646" y="23694"/>
                      <wp:lineTo x="23451" y="23694"/>
                      <wp:lineTo x="24686" y="20388"/>
                      <wp:lineTo x="24686" y="1929"/>
                      <wp:lineTo x="19337" y="-1653"/>
                      <wp:lineTo x="18103" y="-2204"/>
                      <wp:lineTo x="-1234" y="-2204"/>
                    </wp:wrapPolygon>
                  </wp:wrapTight>
                  <wp:docPr id="9" name="Immagin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magin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2" b="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493520"/>
                          </a:xfrm>
                          <a:prstGeom prst="snip2Diag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88900" algn="tl" rotWithShape="0">
                              <a:srgbClr val="000000">
                                <a:alpha val="45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6EA6">
              <w:rPr>
                <w:noProof/>
                <w:sz w:val="36"/>
                <w:szCs w:val="44"/>
              </w:rPr>
              <w:t>GABRIELE GIULIANI</w:t>
            </w:r>
          </w:p>
          <w:p w14:paraId="3318FC53" w14:textId="26366CAB" w:rsidR="002A015C" w:rsidRPr="00366EA6" w:rsidRDefault="000E5E51" w:rsidP="002A015C">
            <w:pPr>
              <w:rPr>
                <w:b/>
                <w:bCs/>
                <w:color w:val="374C80" w:themeColor="accent1" w:themeShade="BF"/>
                <w:sz w:val="22"/>
                <w:szCs w:val="28"/>
              </w:rPr>
            </w:pPr>
            <w:r>
              <w:rPr>
                <w:b/>
                <w:bCs/>
                <w:color w:val="374C80" w:themeColor="accent1" w:themeShade="BF"/>
                <w:sz w:val="22"/>
                <w:szCs w:val="28"/>
              </w:rPr>
              <w:t>BIOGRAFIA</w:t>
            </w:r>
          </w:p>
          <w:p w14:paraId="51FAB67E" w14:textId="6D2411C8" w:rsidR="002A015C" w:rsidRPr="00B50479" w:rsidRDefault="00366EA6" w:rsidP="00366EA6">
            <w:r w:rsidRPr="00366EA6">
              <w:t>Laureato in Informatica e Cybersecurity, con interesse per sicurezza informatica, analisi dei dati e sviluppo</w:t>
            </w:r>
            <w:r>
              <w:t xml:space="preserve"> </w:t>
            </w:r>
            <w:r w:rsidRPr="00366EA6">
              <w:t>software.</w:t>
            </w:r>
            <w:r>
              <w:br/>
            </w:r>
            <w:r w:rsidRPr="00366EA6">
              <w:t>Esperienze lavorative in contesti non IT mi hanno permesso di sviluppare adattabilità, problem solving e</w:t>
            </w:r>
            <w:r>
              <w:t xml:space="preserve"> </w:t>
            </w:r>
            <w:r w:rsidRPr="00366EA6">
              <w:t>responsabilità operativa.</w:t>
            </w:r>
            <w:r>
              <w:br/>
            </w:r>
            <w:r w:rsidRPr="00366EA6">
              <w:t>Attualmente alla ricerca di una posizione junior in ambito cybersecurity per applicare e consolidare le</w:t>
            </w:r>
            <w:r>
              <w:t xml:space="preserve"> </w:t>
            </w:r>
            <w:r w:rsidRPr="00366EA6">
              <w:t>competenze acquisite durante il percorso di studi, con l’obiettivo di crescere professionalmente nel settore</w:t>
            </w:r>
          </w:p>
        </w:tc>
      </w:tr>
      <w:tr w:rsidR="002A015C" w14:paraId="072A0A3B" w14:textId="77777777" w:rsidTr="002A015C">
        <w:trPr>
          <w:trHeight w:val="454"/>
        </w:trPr>
        <w:tc>
          <w:tcPr>
            <w:tcW w:w="9746" w:type="dxa"/>
          </w:tcPr>
          <w:p w14:paraId="6CACA1CE" w14:textId="6E3FD351" w:rsidR="002A015C" w:rsidRDefault="002A015C" w:rsidP="002A015C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Esperienze lavorative</w:t>
            </w:r>
          </w:p>
          <w:p w14:paraId="631AF665" w14:textId="1584A1E4" w:rsidR="002A015C" w:rsidRPr="00CD7402" w:rsidRDefault="00366EA6" w:rsidP="002A015C">
            <w:pPr>
              <w:pStyle w:val="Esperienza"/>
            </w:pPr>
            <w:r w:rsidRPr="00CD7402">
              <w:t>Business Intelligence Analyst</w:t>
            </w:r>
            <w:r w:rsidR="002A015C" w:rsidRPr="00CD7402">
              <w:rPr>
                <w:rStyle w:val="Enfasigrassetto"/>
              </w:rPr>
              <w:t xml:space="preserve"> </w:t>
            </w:r>
            <w:r w:rsidR="002A015C" w:rsidRPr="00CD7402">
              <w:rPr>
                <w:rStyle w:val="Enfasigrassetto"/>
                <w:lang w:bidi="it-IT"/>
              </w:rPr>
              <w:t xml:space="preserve">• </w:t>
            </w:r>
            <w:proofErr w:type="spellStart"/>
            <w:r w:rsidRPr="00CD7402">
              <w:t>Keplerus</w:t>
            </w:r>
            <w:proofErr w:type="spellEnd"/>
            <w:r w:rsidRPr="00CD7402">
              <w:t xml:space="preserve"> Data Science</w:t>
            </w:r>
            <w:r w:rsidR="002A015C" w:rsidRPr="00CD7402">
              <w:rPr>
                <w:rStyle w:val="Enfasigrassetto"/>
                <w:lang w:bidi="it-IT"/>
              </w:rPr>
              <w:t xml:space="preserve"> • </w:t>
            </w:r>
            <w:r w:rsidRPr="00CD7402">
              <w:t>2020</w:t>
            </w:r>
            <w:r w:rsidR="00513500" w:rsidRPr="00CD7402">
              <w:t xml:space="preserve"> – </w:t>
            </w:r>
            <w:r w:rsidRPr="00CD7402">
              <w:t>2026</w:t>
            </w:r>
          </w:p>
          <w:p w14:paraId="3F24F078" w14:textId="0489B80E" w:rsidR="002A015C" w:rsidRPr="00513500" w:rsidRDefault="00366EA6" w:rsidP="005879CD">
            <w:pPr>
              <w:pStyle w:val="Esperienza"/>
              <w:rPr>
                <w:b w:val="0"/>
                <w:bCs/>
              </w:rPr>
            </w:pPr>
            <w:r w:rsidRPr="00366EA6">
              <w:rPr>
                <w:b w:val="0"/>
                <w:bCs/>
              </w:rPr>
              <w:t>Attività di analisi e modellazione dei dati a supporto dei processi decisionali aziendali.</w:t>
            </w:r>
            <w:r>
              <w:rPr>
                <w:b w:val="0"/>
                <w:bCs/>
              </w:rPr>
              <w:br/>
            </w:r>
            <w:r w:rsidRPr="00366EA6">
              <w:rPr>
                <w:b w:val="0"/>
                <w:bCs/>
              </w:rPr>
              <w:t>Sviluppo di report e dashboard per il monitoraggio delle KPI e l’analisi delle performance</w:t>
            </w:r>
          </w:p>
        </w:tc>
      </w:tr>
      <w:tr w:rsidR="002A015C" w14:paraId="576B1ECE" w14:textId="77777777" w:rsidTr="002A015C">
        <w:trPr>
          <w:trHeight w:val="997"/>
        </w:trPr>
        <w:tc>
          <w:tcPr>
            <w:tcW w:w="9746" w:type="dxa"/>
          </w:tcPr>
          <w:p w14:paraId="72D73CB7" w14:textId="77777777" w:rsidR="002A015C" w:rsidRDefault="002A015C" w:rsidP="002A015C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Istruzione</w:t>
            </w:r>
          </w:p>
          <w:p w14:paraId="46413D07" w14:textId="78FE7BC3" w:rsidR="002A015C" w:rsidRPr="005879CD" w:rsidRDefault="009C0E75" w:rsidP="005879CD">
            <w:pPr>
              <w:rPr>
                <w:rStyle w:val="Enfasigrassetto"/>
                <w:color w:val="000000" w:themeColor="text1"/>
                <w:lang w:bidi="it-IT"/>
              </w:rPr>
            </w:pPr>
            <w:r w:rsidRPr="009C0E75">
              <w:rPr>
                <w:b/>
                <w:bCs/>
              </w:rPr>
              <w:t>Università degli Studi di Roma "La Sapienza" </w:t>
            </w:r>
            <w:r w:rsidR="005879CD" w:rsidRPr="005879CD">
              <w:rPr>
                <w:rStyle w:val="Enfasigrassetto"/>
                <w:lang w:bidi="it-IT"/>
              </w:rPr>
              <w:t>•</w:t>
            </w:r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proofErr w:type="spellStart"/>
            <w:r>
              <w:rPr>
                <w:rStyle w:val="Enfasigrassetto"/>
                <w:color w:val="000000" w:themeColor="text1"/>
                <w:lang w:bidi="it-IT"/>
              </w:rPr>
              <w:t>CyberSecurity</w:t>
            </w:r>
            <w:proofErr w:type="spellEnd"/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 w:rsidR="005879CD" w:rsidRPr="005879CD">
              <w:rPr>
                <w:rStyle w:val="Enfasigrassetto"/>
                <w:lang w:bidi="it-IT"/>
              </w:rPr>
              <w:t>•</w:t>
            </w:r>
            <w:r w:rsidR="005879CD"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2025</w:t>
            </w:r>
          </w:p>
          <w:p w14:paraId="5330843A" w14:textId="756C9ABE" w:rsidR="005879CD" w:rsidRPr="005879CD" w:rsidRDefault="005879CD" w:rsidP="005879CD">
            <w:pP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Votazione: </w:t>
            </w:r>
            <w:r w:rsidR="00366EA6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87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/110 – Relatore: Prof. </w:t>
            </w:r>
            <w:r w:rsidR="00366EA6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Zatti</w:t>
            </w:r>
          </w:p>
          <w:p w14:paraId="304A7AA6" w14:textId="13D6F1B7" w:rsidR="002A015C" w:rsidRDefault="005879CD" w:rsidP="005879CD">
            <w:pP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Tesi di Laurea in</w:t>
            </w:r>
            <w:r w:rsidR="00376771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</w:t>
            </w:r>
            <w:r w:rsidR="009C0E75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Risk Management: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“</w:t>
            </w:r>
            <w:r w:rsidR="009C0E75" w:rsidRPr="009C0E75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Generative Artificial Intelligence as a Game </w:t>
            </w:r>
            <w:proofErr w:type="spellStart"/>
            <w:r w:rsidR="009C0E75" w:rsidRPr="009C0E75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Changer</w:t>
            </w:r>
            <w:proofErr w:type="spellEnd"/>
            <w:r w:rsidR="009C0E75" w:rsidRPr="009C0E75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in Cyber Security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”</w:t>
            </w:r>
          </w:p>
          <w:p w14:paraId="7B1779D4" w14:textId="77777777" w:rsidR="005879CD" w:rsidRDefault="005879CD" w:rsidP="005879CD">
            <w:pPr>
              <w:rPr>
                <w:rStyle w:val="Enfasigrassetto"/>
                <w:b w:val="0"/>
                <w:bCs w:val="0"/>
                <w:lang w:bidi="it-IT"/>
              </w:rPr>
            </w:pPr>
          </w:p>
          <w:p w14:paraId="74165158" w14:textId="65FA474A" w:rsidR="009C0E75" w:rsidRPr="005879CD" w:rsidRDefault="009C0E75" w:rsidP="009C0E75">
            <w:pPr>
              <w:rPr>
                <w:rStyle w:val="Enfasigrassetto"/>
                <w:color w:val="000000" w:themeColor="text1"/>
                <w:lang w:bidi="it-IT"/>
              </w:rPr>
            </w:pPr>
            <w:r w:rsidRPr="009C0E75">
              <w:rPr>
                <w:b/>
                <w:bCs/>
              </w:rPr>
              <w:t>Università degli Studi di Roma "</w:t>
            </w:r>
            <w:r>
              <w:rPr>
                <w:b/>
                <w:bCs/>
              </w:rPr>
              <w:t>Tor Vergata</w:t>
            </w:r>
            <w:r w:rsidRPr="009C0E75">
              <w:rPr>
                <w:b/>
                <w:bCs/>
              </w:rPr>
              <w:t>" </w:t>
            </w:r>
            <w:r w:rsidRPr="005879CD">
              <w:rPr>
                <w:rStyle w:val="Enfasigrassetto"/>
                <w:lang w:bidi="it-IT"/>
              </w:rPr>
              <w:t>•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Informatica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 w:rsidRPr="005879CD">
              <w:rPr>
                <w:rStyle w:val="Enfasigrassetto"/>
                <w:lang w:bidi="it-IT"/>
              </w:rPr>
              <w:t>•</w:t>
            </w:r>
            <w:r w:rsidRPr="005879CD">
              <w:rPr>
                <w:rStyle w:val="Enfasigrassetto"/>
                <w:color w:val="000000" w:themeColor="text1"/>
                <w:lang w:bidi="it-IT"/>
              </w:rPr>
              <w:t xml:space="preserve"> </w:t>
            </w:r>
            <w:r>
              <w:rPr>
                <w:rStyle w:val="Enfasigrassetto"/>
                <w:color w:val="000000" w:themeColor="text1"/>
                <w:lang w:bidi="it-IT"/>
              </w:rPr>
              <w:t>202</w:t>
            </w:r>
            <w:r w:rsidR="00817E28">
              <w:rPr>
                <w:rStyle w:val="Enfasigrassetto"/>
                <w:color w:val="000000" w:themeColor="text1"/>
                <w:lang w:bidi="it-IT"/>
              </w:rPr>
              <w:t>0</w:t>
            </w:r>
          </w:p>
          <w:p w14:paraId="173B8A11" w14:textId="36F12E6D" w:rsidR="009C0E75" w:rsidRPr="005879CD" w:rsidRDefault="009C0E75" w:rsidP="009C0E75">
            <w:pP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Votazione: 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86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/110 – Relatore: Prof. 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Frasca</w:t>
            </w:r>
          </w:p>
          <w:p w14:paraId="4FCF1BD2" w14:textId="7DEDDB9A" w:rsidR="005879CD" w:rsidRPr="009C0E75" w:rsidRDefault="009C0E75" w:rsidP="005879CD">
            <w:pPr>
              <w:rPr>
                <w:lang w:bidi="it-IT"/>
              </w:rPr>
            </w:pP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Tesi di Laurea in</w:t>
            </w:r>
            <w:r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Reti: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 xml:space="preserve"> “</w:t>
            </w:r>
            <w:r w:rsidRPr="009C0E75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Oggetti Interconnessi nella Vita di Tutti i Giorni</w:t>
            </w:r>
            <w:r w:rsidRPr="005879CD">
              <w:rPr>
                <w:rStyle w:val="Enfasigrassetto"/>
                <w:b w:val="0"/>
                <w:bCs w:val="0"/>
                <w:color w:val="000000" w:themeColor="text1"/>
                <w:lang w:bidi="it-IT"/>
              </w:rPr>
              <w:t>”</w:t>
            </w:r>
          </w:p>
        </w:tc>
      </w:tr>
      <w:tr w:rsidR="002A015C" w14:paraId="311BF2F6" w14:textId="77777777" w:rsidTr="002A015C">
        <w:trPr>
          <w:trHeight w:val="997"/>
        </w:trPr>
        <w:tc>
          <w:tcPr>
            <w:tcW w:w="9746" w:type="dxa"/>
          </w:tcPr>
          <w:p w14:paraId="4389A4AB" w14:textId="1329EC3E" w:rsidR="002A015C" w:rsidRDefault="002A015C" w:rsidP="002A015C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Pubblicazioni</w:t>
            </w:r>
          </w:p>
          <w:p w14:paraId="127F1A2D" w14:textId="5542E093" w:rsidR="001C2806" w:rsidRPr="001C2806" w:rsidRDefault="00E142BF" w:rsidP="00C00839">
            <w:pPr>
              <w:rPr>
                <w:b/>
                <w:bCs/>
              </w:rPr>
            </w:pP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t xml:space="preserve">Per il corso “Risk Management” ho pubblicato 1 articolo </w:t>
            </w:r>
            <w:r>
              <w:t xml:space="preserve">a prolungamento della tesi </w:t>
            </w:r>
            <w:r w:rsidR="00383BFA">
              <w:t xml:space="preserve">nell’ambito di </w:t>
            </w:r>
            <w:r w:rsidRPr="00E142BF">
              <w:t xml:space="preserve">Threats Analysis and </w:t>
            </w:r>
            <w:proofErr w:type="spellStart"/>
            <w:r w:rsidRPr="00E142BF">
              <w:t>Mitigations</w:t>
            </w:r>
            <w:proofErr w:type="spellEnd"/>
            <w:r w:rsidRPr="00E142BF">
              <w:t xml:space="preserve"> Strategies</w:t>
            </w:r>
            <w:r w:rsidR="00383BFA">
              <w:t>:</w:t>
            </w:r>
            <w:r w:rsidR="00383BFA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“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A New Framework with and </w:t>
            </w:r>
            <w:proofErr w:type="spellStart"/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against</w:t>
            </w:r>
            <w:proofErr w:type="spellEnd"/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Generative IA</w:t>
            </w:r>
            <w:r w:rsidR="00383BFA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>”</w:t>
            </w:r>
            <w:r>
              <w:rPr>
                <w:rStyle w:val="Enfasigrassetto"/>
                <w:b w:val="0"/>
                <w:bCs w:val="0"/>
                <w:color w:val="auto"/>
                <w:lang w:bidi="it-IT"/>
              </w:rPr>
              <w:br/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1C2806">
              <w:t xml:space="preserve">Per </w:t>
            </w:r>
            <w:r w:rsidR="00383BFA">
              <w:t>il corso</w:t>
            </w:r>
            <w:r w:rsidR="001C2806">
              <w:t xml:space="preserve"> “</w:t>
            </w:r>
            <w:r w:rsidR="00383BFA">
              <w:t>Data Science e Diritto</w:t>
            </w:r>
            <w:r w:rsidR="001C2806">
              <w:t xml:space="preserve">” ho pubblicato </w:t>
            </w:r>
            <w:r w:rsidR="00383BFA">
              <w:t>1</w:t>
            </w:r>
            <w:r w:rsidR="001C2806">
              <w:t xml:space="preserve"> articol</w:t>
            </w:r>
            <w:r w:rsidR="00383BFA">
              <w:t>o</w:t>
            </w:r>
            <w:r w:rsidR="001C2806">
              <w:t xml:space="preserve"> nell’ambito d</w:t>
            </w:r>
            <w:r w:rsidR="00C00839">
              <w:t xml:space="preserve">i </w:t>
            </w:r>
            <w:r w:rsidR="00383BFA">
              <w:t>Cyber Security:</w:t>
            </w:r>
            <w:r w:rsidR="001C280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“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P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roteggere i 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D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>ati nell’era dell’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I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ntelligenza </w:t>
            </w:r>
            <w:r w:rsidR="00817E28">
              <w:rPr>
                <w:rStyle w:val="Enfasigrassetto"/>
                <w:b w:val="0"/>
                <w:bCs w:val="0"/>
                <w:color w:val="auto"/>
                <w:lang w:bidi="it-IT"/>
              </w:rPr>
              <w:t>A</w:t>
            </w:r>
            <w:r w:rsidR="00383BFA" w:rsidRPr="00383BFA">
              <w:rPr>
                <w:rStyle w:val="Enfasigrassetto"/>
                <w:b w:val="0"/>
                <w:bCs w:val="0"/>
                <w:color w:val="auto"/>
                <w:lang w:bidi="it-IT"/>
              </w:rPr>
              <w:t>rtificiale</w:t>
            </w:r>
            <w:r w:rsidR="001C280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>”</w:t>
            </w:r>
          </w:p>
        </w:tc>
      </w:tr>
      <w:tr w:rsidR="002A015C" w14:paraId="5AD5CFAE" w14:textId="77777777" w:rsidTr="002A015C">
        <w:trPr>
          <w:trHeight w:val="759"/>
        </w:trPr>
        <w:tc>
          <w:tcPr>
            <w:tcW w:w="9746" w:type="dxa"/>
          </w:tcPr>
          <w:p w14:paraId="18448D34" w14:textId="2CC0369A" w:rsidR="002A015C" w:rsidRDefault="002A015C" w:rsidP="002A015C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Abilità informatiche</w:t>
            </w:r>
          </w:p>
          <w:p w14:paraId="18E9C275" w14:textId="076E1C8B" w:rsidR="002A015C" w:rsidRPr="001C2806" w:rsidRDefault="001C2806" w:rsidP="002A015C">
            <w:pPr>
              <w:rPr>
                <w:b/>
                <w:bCs/>
              </w:rPr>
            </w:pP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5F2497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Scrittura Codice</w:t>
            </w:r>
            <w:r w:rsidR="009C0E75"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 xml:space="preserve"> in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>C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C#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>Python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>Java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Java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S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>cript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VB.NET</w:t>
            </w:r>
            <w:r w:rsidR="009C0E75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9C0E75" w:rsidRPr="009C0E75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Bash</w:t>
            </w:r>
            <w:r w:rsidR="005947D7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SQL</w:t>
            </w:r>
            <w:r w:rsidR="005947D7">
              <w:rPr>
                <w:rStyle w:val="Enfasigrassetto"/>
                <w:b w:val="0"/>
                <w:bCs w:val="0"/>
                <w:color w:val="auto"/>
                <w:lang w:bidi="it-IT"/>
              </w:rPr>
              <w:t>, H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TM</w:t>
            </w:r>
            <w:r w:rsidR="005947D7">
              <w:rPr>
                <w:rStyle w:val="Enfasigrassetto"/>
                <w:b w:val="0"/>
                <w:bCs w:val="0"/>
                <w:color w:val="auto"/>
                <w:lang w:bidi="it-IT"/>
              </w:rPr>
              <w:t>L,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M</w:t>
            </w:r>
            <w:proofErr w:type="spellStart"/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ark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D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own</w:t>
            </w:r>
            <w:proofErr w:type="spellEnd"/>
            <w:r w:rsidR="005947D7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r w:rsidR="005947D7" w:rsidRPr="005947D7">
              <w:rPr>
                <w:rStyle w:val="Enfasigrassetto"/>
                <w:b w:val="0"/>
                <w:bCs w:val="0"/>
                <w:color w:val="auto"/>
                <w:lang w:bidi="it-IT"/>
              </w:rPr>
              <w:t>LaTeX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br/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383BFA">
              <w:t xml:space="preserve"> </w:t>
            </w:r>
            <w:r w:rsidR="00E142BF"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Utilizzo di</w:t>
            </w:r>
            <w:r w:rsidRPr="00945F1D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LLM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s,</w:t>
            </w:r>
            <w:r w:rsidR="00383BFA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proofErr w:type="spellStart"/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IDE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s</w:t>
            </w:r>
            <w:proofErr w:type="spellEnd"/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383BFA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Text Editors</w:t>
            </w:r>
            <w:r w:rsidR="00CD7402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proofErr w:type="spellStart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>Overleaf</w:t>
            </w:r>
            <w:proofErr w:type="spellEnd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, </w:t>
            </w:r>
            <w:proofErr w:type="spellStart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>Git</w:t>
            </w:r>
            <w:proofErr w:type="spellEnd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CD7402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proofErr w:type="spellStart"/>
            <w:r w:rsidR="00CD7402">
              <w:rPr>
                <w:rStyle w:val="Enfasigrassetto"/>
                <w:b w:val="0"/>
                <w:bCs w:val="0"/>
                <w:color w:val="auto"/>
                <w:lang w:bidi="it-IT"/>
              </w:rPr>
              <w:t>Gi</w:t>
            </w:r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>t</w:t>
            </w:r>
            <w:proofErr w:type="spellEnd"/>
            <w:r w:rsidR="00DC4039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Clients</w:t>
            </w:r>
            <w:r w:rsidR="00CD7402">
              <w:rPr>
                <w:rStyle w:val="Enfasigrassetto"/>
                <w:b w:val="0"/>
                <w:bCs w:val="0"/>
                <w:color w:val="auto"/>
                <w:lang w:bidi="it-IT"/>
              </w:rPr>
              <w:t>,</w:t>
            </w:r>
            <w:r w:rsidR="00B520BA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SQL Clients,</w:t>
            </w:r>
            <w:r w:rsidR="00CD7402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Docker,</w:t>
            </w:r>
            <w:r w:rsidR="00B520BA">
              <w:rPr>
                <w:color w:val="auto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Power BI,</w:t>
            </w:r>
            <w:r w:rsidR="00E142BF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Slack,</w:t>
            </w:r>
            <w:r w:rsidR="00E142BF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Video Editors,</w:t>
            </w:r>
            <w:r w:rsidR="00E142BF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E142BF">
              <w:rPr>
                <w:rStyle w:val="Enfasigrassetto"/>
                <w:b w:val="0"/>
                <w:bCs w:val="0"/>
                <w:color w:val="auto"/>
                <w:lang w:bidi="it-IT"/>
              </w:rPr>
              <w:t>Windows, Linux, Android</w:t>
            </w:r>
          </w:p>
        </w:tc>
      </w:tr>
      <w:tr w:rsidR="002A015C" w14:paraId="3FA6570D" w14:textId="77777777" w:rsidTr="002A015C">
        <w:trPr>
          <w:trHeight w:val="494"/>
        </w:trPr>
        <w:tc>
          <w:tcPr>
            <w:tcW w:w="9746" w:type="dxa"/>
          </w:tcPr>
          <w:p w14:paraId="578D237F" w14:textId="3ABF3566" w:rsidR="002A015C" w:rsidRDefault="002A015C" w:rsidP="002A015C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 w:rsidR="001C2806">
              <w:rPr>
                <w:lang w:bidi="it-IT"/>
              </w:rPr>
              <w:t>Lingue</w:t>
            </w:r>
          </w:p>
          <w:p w14:paraId="3C660DCC" w14:textId="049D01C4" w:rsidR="001C2806" w:rsidRPr="001C2806" w:rsidRDefault="001C2806" w:rsidP="002A015C">
            <w:pPr>
              <w:rPr>
                <w:color w:val="auto"/>
              </w:rPr>
            </w:pP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Italiano: Madrelingua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Inglese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C1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Spagnolo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B1 </w:t>
            </w:r>
            <w:r w:rsidR="00366EA6"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366EA6"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Francese</w:t>
            </w:r>
            <w:r w:rsidR="00366EA6"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: </w:t>
            </w:r>
            <w:r w:rsidR="00366EA6">
              <w:rPr>
                <w:rStyle w:val="Enfasigrassetto"/>
                <w:b w:val="0"/>
                <w:bCs w:val="0"/>
                <w:color w:val="auto"/>
                <w:lang w:bidi="it-IT"/>
              </w:rPr>
              <w:t>A1</w:t>
            </w:r>
          </w:p>
          <w:p w14:paraId="612E20AE" w14:textId="54BD2FDB" w:rsidR="001C2806" w:rsidRDefault="001C2806" w:rsidP="001C2806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Soft skills</w:t>
            </w:r>
          </w:p>
          <w:p w14:paraId="6874636A" w14:textId="3D902B96" w:rsidR="001C2806" w:rsidRDefault="001C2806" w:rsidP="002A015C">
            <w:pPr>
              <w:rPr>
                <w:rStyle w:val="Enfasigrassetto"/>
                <w:lang w:bidi="it-IT"/>
              </w:rPr>
            </w:pPr>
            <w:r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Tra le mie migliori abilità personal</w:t>
            </w:r>
            <w:r w:rsidR="00B8716D"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>i</w:t>
            </w:r>
            <w:r w:rsidRPr="00945F1D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 xml:space="preserve"> rientrano:</w:t>
            </w:r>
            <w: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284F7A" w:rsidRPr="00284F7A">
              <w:rPr>
                <w:rStyle w:val="Enfasigrassetto"/>
                <w:b w:val="0"/>
                <w:bCs w:val="0"/>
                <w:color w:val="auto"/>
                <w:lang w:bidi="it-IT"/>
              </w:rPr>
              <w:t>Proattività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 w:rsidR="00284F7A">
              <w:t xml:space="preserve"> </w:t>
            </w:r>
            <w:r w:rsidR="00284F7A" w:rsidRPr="00284F7A">
              <w:rPr>
                <w:rStyle w:val="Enfasigrassetto"/>
                <w:b w:val="0"/>
                <w:bCs w:val="0"/>
                <w:color w:val="auto"/>
                <w:lang w:bidi="it-IT"/>
              </w:rPr>
              <w:t>Adattabilità</w:t>
            </w:r>
            <w:r w:rsidR="00DB15C8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284F7A" w:rsidRPr="00284F7A">
              <w:rPr>
                <w:rStyle w:val="Enfasigrassetto"/>
                <w:b w:val="0"/>
                <w:bCs w:val="0"/>
                <w:color w:val="auto"/>
                <w:lang w:bidi="it-IT"/>
              </w:rPr>
              <w:t>Storytelling</w:t>
            </w:r>
            <w:r w:rsidR="00DB15C8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284F7A">
              <w:rPr>
                <w:rStyle w:val="Enfasigrassetto"/>
                <w:b w:val="0"/>
                <w:bCs w:val="0"/>
                <w:color w:val="auto"/>
                <w:lang w:bidi="it-IT"/>
              </w:rPr>
              <w:t>Team Working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Problem Solving</w:t>
            </w:r>
            <w:r w:rsidR="009E29FB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Pensiero Critico</w:t>
            </w:r>
          </w:p>
          <w:p w14:paraId="2C1FBC9B" w14:textId="6520A2D7" w:rsidR="001C2806" w:rsidRDefault="001C2806" w:rsidP="001C2806">
            <w:pPr>
              <w:pStyle w:val="Titolo1"/>
            </w:pPr>
            <w:r w:rsidRPr="0087298D">
              <w:rPr>
                <w:rStyle w:val="Triangolo"/>
                <w:lang w:bidi="it-IT"/>
              </w:rPr>
              <w:t xml:space="preserve">▼ </w:t>
            </w:r>
            <w:r>
              <w:rPr>
                <w:lang w:bidi="it-IT"/>
              </w:rPr>
              <w:t>Interessi</w:t>
            </w:r>
          </w:p>
          <w:p w14:paraId="0C732D34" w14:textId="6927CEA8" w:rsidR="001C2806" w:rsidRDefault="001C2806" w:rsidP="001C2806">
            <w:pPr>
              <w:rPr>
                <w:rStyle w:val="Enfasigrassetto"/>
                <w:b w:val="0"/>
                <w:bCs w:val="0"/>
                <w:color w:val="auto"/>
                <w:lang w:bidi="it-IT"/>
              </w:rPr>
            </w:pPr>
            <w:r w:rsidRPr="006C445C">
              <w:rPr>
                <w:rStyle w:val="Enfasigrassetto"/>
                <w:b w:val="0"/>
                <w:bCs w:val="0"/>
                <w:color w:val="242852" w:themeColor="text2"/>
                <w:lang w:bidi="it-IT"/>
              </w:rPr>
              <w:t xml:space="preserve">Tra i miei maggiori interessi spiccano: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>Capture the Flag</w:t>
            </w:r>
            <w:r w:rsidRPr="001C280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Hackathon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 xml:space="preserve">• </w:t>
            </w:r>
            <w:r w:rsidR="007D7856">
              <w:rPr>
                <w:rStyle w:val="Enfasigrassetto"/>
                <w:b w:val="0"/>
                <w:bCs w:val="0"/>
                <w:color w:val="auto"/>
                <w:lang w:bidi="it-IT"/>
              </w:rPr>
              <w:t>Wushu Sanda</w:t>
            </w:r>
            <w:r>
              <w:rPr>
                <w:rStyle w:val="Enfasigrassetto"/>
                <w:b w:val="0"/>
                <w:bCs w:val="0"/>
                <w:color w:val="auto"/>
                <w:lang w:bidi="it-IT"/>
              </w:rPr>
              <w:t xml:space="preserve"> </w:t>
            </w:r>
            <w:r w:rsidRPr="001C2806">
              <w:rPr>
                <w:rStyle w:val="Enfasigrassetto"/>
                <w:b w:val="0"/>
                <w:bCs w:val="0"/>
                <w:lang w:bidi="it-IT"/>
              </w:rPr>
              <w:t>•</w:t>
            </w:r>
            <w:r>
              <w:rPr>
                <w:rStyle w:val="Enfasigrassetto"/>
                <w:b w:val="0"/>
                <w:bCs w:val="0"/>
                <w:lang w:bidi="it-IT"/>
              </w:rPr>
              <w:t xml:space="preserve"> </w:t>
            </w:r>
            <w:r w:rsidR="00383BFA">
              <w:rPr>
                <w:rStyle w:val="Enfasigrassetto"/>
                <w:b w:val="0"/>
                <w:bCs w:val="0"/>
                <w:color w:val="auto"/>
                <w:lang w:bidi="it-IT"/>
              </w:rPr>
              <w:t>Board and Video Games</w:t>
            </w:r>
          </w:p>
          <w:p w14:paraId="5C1C1783" w14:textId="77777777" w:rsidR="001C2806" w:rsidRDefault="001C2806" w:rsidP="001C2806">
            <w:pPr>
              <w:rPr>
                <w:rStyle w:val="Enfasigrassetto"/>
                <w:b w:val="0"/>
                <w:bCs w:val="0"/>
                <w:color w:val="auto"/>
                <w:lang w:bidi="it-IT"/>
              </w:rPr>
            </w:pPr>
          </w:p>
          <w:p w14:paraId="0137BFFF" w14:textId="77777777" w:rsidR="001C2806" w:rsidRDefault="001C2806" w:rsidP="001C2806">
            <w:pPr>
              <w:rPr>
                <w:rStyle w:val="Enfasigrassetto"/>
                <w:color w:val="auto"/>
                <w:lang w:bidi="it-IT"/>
              </w:rPr>
            </w:pPr>
          </w:p>
          <w:p w14:paraId="76EEB522" w14:textId="77777777" w:rsidR="001C2806" w:rsidRPr="001C2806" w:rsidRDefault="001C2806" w:rsidP="001C2806">
            <w:pPr>
              <w:rPr>
                <w:rStyle w:val="Enfasigrassetto"/>
                <w:color w:val="242852" w:themeColor="text2"/>
                <w:sz w:val="24"/>
                <w:lang w:bidi="it-IT"/>
              </w:rPr>
            </w:pPr>
            <w:r w:rsidRPr="001C2806">
              <w:rPr>
                <w:rStyle w:val="Enfasigrassetto"/>
                <w:color w:val="242852" w:themeColor="text2"/>
                <w:sz w:val="24"/>
                <w:lang w:bidi="it-IT"/>
              </w:rPr>
              <w:t>I miei contatti:</w:t>
            </w:r>
          </w:p>
          <w:p w14:paraId="52E48AA8" w14:textId="7D55F987" w:rsidR="001C2806" w:rsidRDefault="001C2806" w:rsidP="001C2806">
            <w:r>
              <w:t xml:space="preserve">Cellulare: </w:t>
            </w:r>
            <w:r w:rsidR="00366EA6">
              <w:t>3887564985</w:t>
            </w:r>
            <w:r w:rsidR="00842334">
              <w:t xml:space="preserve"> </w:t>
            </w:r>
            <w:r>
              <w:t xml:space="preserve">– </w:t>
            </w:r>
            <w:r w:rsidR="00366EA6">
              <w:t>E-mail:</w:t>
            </w:r>
            <w:r w:rsidR="00842334">
              <w:t xml:space="preserve"> </w:t>
            </w:r>
            <w:r w:rsidR="00366EA6">
              <w:t>glngab95@gmail.com</w:t>
            </w:r>
            <w:r>
              <w:t xml:space="preserve"> – Indirizzo: </w:t>
            </w:r>
            <w:r w:rsidR="00366EA6">
              <w:t>Roma</w:t>
            </w:r>
          </w:p>
          <w:p w14:paraId="44159B7A" w14:textId="77777777" w:rsidR="001C2806" w:rsidRDefault="001C2806" w:rsidP="001C2806"/>
          <w:p w14:paraId="214729E8" w14:textId="77777777" w:rsidR="001C2806" w:rsidRDefault="001C2806" w:rsidP="001C2806"/>
          <w:p w14:paraId="2602C7F0" w14:textId="77777777" w:rsidR="001C2806" w:rsidRDefault="001C2806" w:rsidP="001C2806">
            <w:pPr>
              <w:jc w:val="center"/>
            </w:pPr>
            <w:r>
              <w:t xml:space="preserve">Autorizzo il trattamento dei dati personali contenuti nel mio curriculum vitae </w:t>
            </w:r>
          </w:p>
          <w:p w14:paraId="5C979E72" w14:textId="68B1ECDE" w:rsidR="001C2806" w:rsidRDefault="001C2806" w:rsidP="001C2806">
            <w:pPr>
              <w:jc w:val="center"/>
            </w:pPr>
            <w:r>
              <w:t xml:space="preserve">in base all’art. 13 del </w:t>
            </w:r>
            <w:proofErr w:type="spellStart"/>
            <w:r>
              <w:t>D.Lgs.</w:t>
            </w:r>
            <w:proofErr w:type="spellEnd"/>
            <w:r>
              <w:t xml:space="preserve"> 196/2003 e all’art. 13 GDPR 679/16</w:t>
            </w:r>
          </w:p>
        </w:tc>
      </w:tr>
    </w:tbl>
    <w:p w14:paraId="6B666D2E" w14:textId="69926A0C" w:rsidR="00BD7DB3" w:rsidRPr="007D2A62" w:rsidRDefault="00BD7DB3">
      <w:pPr>
        <w:rPr>
          <w:sz w:val="12"/>
        </w:rPr>
      </w:pPr>
    </w:p>
    <w:sectPr w:rsidR="00BD7DB3" w:rsidRPr="007D2A62" w:rsidSect="00EA4F97">
      <w:footerReference w:type="default" r:id="rId12"/>
      <w:pgSz w:w="11906" w:h="16838" w:code="9"/>
      <w:pgMar w:top="850" w:right="1080" w:bottom="720" w:left="1080" w:header="720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74776" w14:textId="77777777" w:rsidR="00B02AE9" w:rsidRDefault="00B02AE9" w:rsidP="00793CBE">
      <w:r>
        <w:separator/>
      </w:r>
    </w:p>
  </w:endnote>
  <w:endnote w:type="continuationSeparator" w:id="0">
    <w:p w14:paraId="74ED45F2" w14:textId="77777777" w:rsidR="00B02AE9" w:rsidRDefault="00B02AE9" w:rsidP="00793C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swald-Light">
    <w:charset w:val="00"/>
    <w:family w:val="auto"/>
    <w:pitch w:val="variable"/>
    <w:sig w:usb0="20000207" w:usb1="00000000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B5FFC" w14:textId="77777777" w:rsidR="00BD7DB3" w:rsidRPr="00EA4F97" w:rsidRDefault="00EA4F97" w:rsidP="00EA4F97">
    <w:pPr>
      <w:pStyle w:val="Pidipagina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23B0C4CB" wp14:editId="4F7A7444">
              <wp:simplePos x="0" y="0"/>
              <wp:positionH relativeFrom="page">
                <wp:posOffset>0</wp:posOffset>
              </wp:positionH>
              <wp:positionV relativeFrom="page">
                <wp:posOffset>10229850</wp:posOffset>
              </wp:positionV>
              <wp:extent cx="7772400" cy="457200"/>
              <wp:effectExtent l="0" t="0" r="0" b="0"/>
              <wp:wrapNone/>
              <wp:docPr id="13" name="Figura a mano libera 13" descr="Footer accent block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2400" cy="457200"/>
                      </a:xfrm>
                      <a:custGeom>
                        <a:avLst/>
                        <a:gdLst>
                          <a:gd name="T0" fmla="*/ 0 w 9394"/>
                          <a:gd name="T1" fmla="*/ 371 h 372"/>
                          <a:gd name="T2" fmla="*/ 9393 w 9394"/>
                          <a:gd name="T3" fmla="*/ 371 h 372"/>
                          <a:gd name="T4" fmla="*/ 9393 w 9394"/>
                          <a:gd name="T5" fmla="*/ 0 h 372"/>
                          <a:gd name="T6" fmla="*/ 0 w 9394"/>
                          <a:gd name="T7" fmla="*/ 0 h 372"/>
                          <a:gd name="T8" fmla="*/ 0 w 9394"/>
                          <a:gd name="T9" fmla="*/ 371 h 37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9394" h="372">
                            <a:moveTo>
                              <a:pt x="0" y="371"/>
                            </a:moveTo>
                            <a:lnTo>
                              <a:pt x="9393" y="371"/>
                            </a:lnTo>
                            <a:lnTo>
                              <a:pt x="9393" y="0"/>
                            </a:lnTo>
                            <a:lnTo>
                              <a:pt x="0" y="0"/>
                            </a:lnTo>
                            <a:lnTo>
                              <a:pt x="0" y="371"/>
                            </a:lnTo>
                            <a:close/>
                          </a:path>
                        </a:pathLst>
                      </a:cu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3206C8" id="Figura a mano libera 13" o:spid="_x0000_s1026" alt="Footer accent block&#10;" style="position:absolute;margin-left:0;margin-top:805.5pt;width:612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394,3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" o:allowincell="f" path="m,371r9393,l9393,,,,,371xe" fillcolor="#accbf9 [3214]" stroked="f">
              <v:path arrowok="t" o:connecttype="custom" o:connectlocs="0,455971;7771573,455971;7771573,0;0,0;0,455971" o:connectangles="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39AE" w14:textId="77777777" w:rsidR="00B02AE9" w:rsidRDefault="00B02AE9" w:rsidP="00793CBE">
      <w:r>
        <w:separator/>
      </w:r>
    </w:p>
  </w:footnote>
  <w:footnote w:type="continuationSeparator" w:id="0">
    <w:p w14:paraId="52890F73" w14:textId="77777777" w:rsidR="00B02AE9" w:rsidRDefault="00B02AE9" w:rsidP="00793C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E66FA"/>
    <w:multiLevelType w:val="hybridMultilevel"/>
    <w:tmpl w:val="DADA5920"/>
    <w:lvl w:ilvl="0" w:tplc="B5F89356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FFFFFF"/>
        <w:spacing w:val="-1"/>
        <w:w w:val="100"/>
        <w:sz w:val="20"/>
        <w:szCs w:val="20"/>
        <w:lang w:val="en-US" w:eastAsia="en-US" w:bidi="en-US"/>
      </w:rPr>
    </w:lvl>
    <w:lvl w:ilvl="1" w:tplc="4728243A">
      <w:numFmt w:val="bullet"/>
      <w:lvlText w:val="•"/>
      <w:lvlJc w:val="left"/>
      <w:pPr>
        <w:ind w:left="1342" w:hanging="127"/>
      </w:pPr>
      <w:rPr>
        <w:rFonts w:hint="default"/>
        <w:lang w:val="en-US" w:eastAsia="en-US" w:bidi="en-US"/>
      </w:rPr>
    </w:lvl>
    <w:lvl w:ilvl="2" w:tplc="19AE7A46">
      <w:numFmt w:val="bullet"/>
      <w:lvlText w:val="•"/>
      <w:lvlJc w:val="left"/>
      <w:pPr>
        <w:ind w:left="1564" w:hanging="127"/>
      </w:pPr>
      <w:rPr>
        <w:rFonts w:hint="default"/>
        <w:lang w:val="en-US" w:eastAsia="en-US" w:bidi="en-US"/>
      </w:rPr>
    </w:lvl>
    <w:lvl w:ilvl="3" w:tplc="3356ECAE">
      <w:numFmt w:val="bullet"/>
      <w:lvlText w:val="•"/>
      <w:lvlJc w:val="left"/>
      <w:pPr>
        <w:ind w:left="1786" w:hanging="127"/>
      </w:pPr>
      <w:rPr>
        <w:rFonts w:hint="default"/>
        <w:lang w:val="en-US" w:eastAsia="en-US" w:bidi="en-US"/>
      </w:rPr>
    </w:lvl>
    <w:lvl w:ilvl="4" w:tplc="8C541220">
      <w:numFmt w:val="bullet"/>
      <w:lvlText w:val="•"/>
      <w:lvlJc w:val="left"/>
      <w:pPr>
        <w:ind w:left="2008" w:hanging="127"/>
      </w:pPr>
      <w:rPr>
        <w:rFonts w:hint="default"/>
        <w:lang w:val="en-US" w:eastAsia="en-US" w:bidi="en-US"/>
      </w:rPr>
    </w:lvl>
    <w:lvl w:ilvl="5" w:tplc="C27ED052">
      <w:numFmt w:val="bullet"/>
      <w:lvlText w:val="•"/>
      <w:lvlJc w:val="left"/>
      <w:pPr>
        <w:ind w:left="2230" w:hanging="127"/>
      </w:pPr>
      <w:rPr>
        <w:rFonts w:hint="default"/>
        <w:lang w:val="en-US" w:eastAsia="en-US" w:bidi="en-US"/>
      </w:rPr>
    </w:lvl>
    <w:lvl w:ilvl="6" w:tplc="8B1637A2">
      <w:numFmt w:val="bullet"/>
      <w:lvlText w:val="•"/>
      <w:lvlJc w:val="left"/>
      <w:pPr>
        <w:ind w:left="2452" w:hanging="127"/>
      </w:pPr>
      <w:rPr>
        <w:rFonts w:hint="default"/>
        <w:lang w:val="en-US" w:eastAsia="en-US" w:bidi="en-US"/>
      </w:rPr>
    </w:lvl>
    <w:lvl w:ilvl="7" w:tplc="A170C8FC">
      <w:numFmt w:val="bullet"/>
      <w:lvlText w:val="•"/>
      <w:lvlJc w:val="left"/>
      <w:pPr>
        <w:ind w:left="2674" w:hanging="127"/>
      </w:pPr>
      <w:rPr>
        <w:rFonts w:hint="default"/>
        <w:lang w:val="en-US" w:eastAsia="en-US" w:bidi="en-US"/>
      </w:rPr>
    </w:lvl>
    <w:lvl w:ilvl="8" w:tplc="EBC22514">
      <w:numFmt w:val="bullet"/>
      <w:lvlText w:val="•"/>
      <w:lvlJc w:val="left"/>
      <w:pPr>
        <w:ind w:left="2896" w:hanging="127"/>
      </w:pPr>
      <w:rPr>
        <w:rFonts w:hint="default"/>
        <w:lang w:val="en-US" w:eastAsia="en-US" w:bidi="en-US"/>
      </w:rPr>
    </w:lvl>
  </w:abstractNum>
  <w:abstractNum w:abstractNumId="1" w15:restartNumberingAfterBreak="0">
    <w:nsid w:val="45AE61DE"/>
    <w:multiLevelType w:val="hybridMultilevel"/>
    <w:tmpl w:val="EEDAC21C"/>
    <w:lvl w:ilvl="0" w:tplc="68DE9926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  <w:color w:val="ACCBF9" w:themeColor="background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4E47A2"/>
    <w:multiLevelType w:val="hybridMultilevel"/>
    <w:tmpl w:val="CC488820"/>
    <w:lvl w:ilvl="0" w:tplc="23EA3FEC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6264AE"/>
    <w:multiLevelType w:val="multilevel"/>
    <w:tmpl w:val="817CD9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A66AC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572818">
    <w:abstractNumId w:val="0"/>
  </w:num>
  <w:num w:numId="2" w16cid:durableId="1820881016">
    <w:abstractNumId w:val="1"/>
  </w:num>
  <w:num w:numId="3" w16cid:durableId="195628985">
    <w:abstractNumId w:val="3"/>
  </w:num>
  <w:num w:numId="4" w16cid:durableId="1072311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08"/>
    <w:rsid w:val="00014F3F"/>
    <w:rsid w:val="000C36D1"/>
    <w:rsid w:val="000E5E51"/>
    <w:rsid w:val="0011739C"/>
    <w:rsid w:val="001951A8"/>
    <w:rsid w:val="001C2806"/>
    <w:rsid w:val="002132AB"/>
    <w:rsid w:val="00276EEB"/>
    <w:rsid w:val="00277659"/>
    <w:rsid w:val="00283E08"/>
    <w:rsid w:val="00284F7A"/>
    <w:rsid w:val="00295C97"/>
    <w:rsid w:val="002A015C"/>
    <w:rsid w:val="002A17F8"/>
    <w:rsid w:val="002B164D"/>
    <w:rsid w:val="002F5905"/>
    <w:rsid w:val="0034122F"/>
    <w:rsid w:val="00366EA6"/>
    <w:rsid w:val="003740A3"/>
    <w:rsid w:val="00376771"/>
    <w:rsid w:val="00383BFA"/>
    <w:rsid w:val="00415A4A"/>
    <w:rsid w:val="00431971"/>
    <w:rsid w:val="00470497"/>
    <w:rsid w:val="004C3914"/>
    <w:rsid w:val="00513500"/>
    <w:rsid w:val="0053525C"/>
    <w:rsid w:val="00562E65"/>
    <w:rsid w:val="0058496F"/>
    <w:rsid w:val="005879CD"/>
    <w:rsid w:val="005947D7"/>
    <w:rsid w:val="005A5B3E"/>
    <w:rsid w:val="005D3E45"/>
    <w:rsid w:val="005F2497"/>
    <w:rsid w:val="00602D68"/>
    <w:rsid w:val="006A0E79"/>
    <w:rsid w:val="006C445C"/>
    <w:rsid w:val="00721236"/>
    <w:rsid w:val="00724EC6"/>
    <w:rsid w:val="00793CBE"/>
    <w:rsid w:val="007D2A62"/>
    <w:rsid w:val="007D7856"/>
    <w:rsid w:val="00817E28"/>
    <w:rsid w:val="00842334"/>
    <w:rsid w:val="0086065B"/>
    <w:rsid w:val="0087298D"/>
    <w:rsid w:val="008C4FFA"/>
    <w:rsid w:val="008D03A7"/>
    <w:rsid w:val="008D762B"/>
    <w:rsid w:val="00916FFD"/>
    <w:rsid w:val="0093467F"/>
    <w:rsid w:val="009360EC"/>
    <w:rsid w:val="00945F1D"/>
    <w:rsid w:val="0096784B"/>
    <w:rsid w:val="009A70C3"/>
    <w:rsid w:val="009B6450"/>
    <w:rsid w:val="009C0E75"/>
    <w:rsid w:val="009E29FB"/>
    <w:rsid w:val="00A4494B"/>
    <w:rsid w:val="00AE3014"/>
    <w:rsid w:val="00B02AE9"/>
    <w:rsid w:val="00B50479"/>
    <w:rsid w:val="00B520BA"/>
    <w:rsid w:val="00B870AA"/>
    <w:rsid w:val="00B8716D"/>
    <w:rsid w:val="00BC6108"/>
    <w:rsid w:val="00BD7DB3"/>
    <w:rsid w:val="00C00839"/>
    <w:rsid w:val="00C32073"/>
    <w:rsid w:val="00C45453"/>
    <w:rsid w:val="00C9733D"/>
    <w:rsid w:val="00CD7402"/>
    <w:rsid w:val="00D76C95"/>
    <w:rsid w:val="00DB15C8"/>
    <w:rsid w:val="00DC4039"/>
    <w:rsid w:val="00DD7205"/>
    <w:rsid w:val="00DD74D2"/>
    <w:rsid w:val="00E142BF"/>
    <w:rsid w:val="00EA4F97"/>
    <w:rsid w:val="00EB144F"/>
    <w:rsid w:val="00EC48AA"/>
    <w:rsid w:val="00ED14AB"/>
    <w:rsid w:val="00EF3B44"/>
    <w:rsid w:val="00F46819"/>
    <w:rsid w:val="00F919BD"/>
    <w:rsid w:val="00FE0718"/>
    <w:rsid w:val="00FF01CD"/>
    <w:rsid w:val="00FF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A01E85"/>
  <w14:defaultImageDpi w14:val="32767"/>
  <w15:chartTrackingRefBased/>
  <w15:docId w15:val="{6C97731D-CCCB-4CCA-82E4-E0EC69C9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e">
    <w:name w:val="Normal"/>
    <w:qFormat/>
    <w:rsid w:val="009C0E75"/>
    <w:rPr>
      <w:color w:val="000000" w:themeColor="text1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8C4FFA"/>
    <w:pPr>
      <w:keepNext/>
      <w:keepLines/>
      <w:pBdr>
        <w:bottom w:val="single" w:sz="18" w:space="1" w:color="ACCBF9" w:themeColor="background2"/>
      </w:pBdr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242852" w:themeColor="text2"/>
      <w:sz w:val="24"/>
      <w:szCs w:val="32"/>
    </w:rPr>
  </w:style>
  <w:style w:type="paragraph" w:styleId="Titolo2">
    <w:name w:val="heading 2"/>
    <w:basedOn w:val="Corpotesto"/>
    <w:next w:val="Normale"/>
    <w:link w:val="Titolo2Carattere"/>
    <w:uiPriority w:val="9"/>
    <w:semiHidden/>
    <w:rsid w:val="002F5905"/>
    <w:pPr>
      <w:framePr w:hSpace="180" w:wrap="around" w:vAnchor="page" w:hAnchor="page" w:x="312" w:y="361"/>
      <w:spacing w:after="120"/>
      <w:outlineLvl w:val="1"/>
    </w:pPr>
    <w:rPr>
      <w:b/>
      <w:color w:val="FFFFFF"/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4FFA"/>
    <w:rPr>
      <w:rFonts w:asciiTheme="majorHAnsi" w:eastAsiaTheme="majorEastAsia" w:hAnsiTheme="majorHAnsi" w:cstheme="majorBidi"/>
      <w:b/>
      <w:bCs/>
      <w:color w:val="242852" w:themeColor="text2"/>
      <w:szCs w:val="32"/>
    </w:rPr>
  </w:style>
  <w:style w:type="paragraph" w:customStyle="1" w:styleId="Virgolettagialla">
    <w:name w:val="Virgoletta gialla"/>
    <w:uiPriority w:val="1"/>
    <w:semiHidden/>
    <w:rsid w:val="002132AB"/>
    <w:pPr>
      <w:widowControl w:val="0"/>
      <w:autoSpaceDE w:val="0"/>
      <w:autoSpaceDN w:val="0"/>
      <w:spacing w:before="915" w:line="194" w:lineRule="auto"/>
      <w:ind w:right="3177" w:firstLine="53"/>
      <w:jc w:val="center"/>
    </w:pPr>
    <w:rPr>
      <w:rFonts w:ascii="Oswald-Light" w:eastAsia="Oswald-Light" w:hAnsi="Oswald-Light" w:cs="Oswald-Light"/>
      <w:noProof/>
      <w:color w:val="ECB135"/>
      <w:sz w:val="42"/>
      <w:szCs w:val="42"/>
    </w:rPr>
  </w:style>
  <w:style w:type="paragraph" w:styleId="Corpotesto">
    <w:name w:val="Body Text"/>
    <w:link w:val="CorpotestoCarattere"/>
    <w:uiPriority w:val="1"/>
    <w:semiHidden/>
    <w:rsid w:val="00793CBE"/>
    <w:pPr>
      <w:widowControl w:val="0"/>
      <w:autoSpaceDE w:val="0"/>
      <w:autoSpaceDN w:val="0"/>
      <w:ind w:left="142" w:right="142"/>
    </w:pPr>
    <w:rPr>
      <w:rFonts w:eastAsia="Georgia" w:cs="Georgia"/>
      <w:color w:val="FFFFFF" w:themeColor="background1"/>
      <w:sz w:val="20"/>
      <w:lang w:bidi="en-US"/>
    </w:rPr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7D2A62"/>
    <w:rPr>
      <w:rFonts w:eastAsia="Georgia" w:cs="Georgia"/>
      <w:color w:val="FFFFFF" w:themeColor="background1"/>
      <w:sz w:val="20"/>
      <w:lang w:bidi="en-US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2A62"/>
    <w:rPr>
      <w:rFonts w:eastAsia="Georgia" w:cs="Georgia"/>
      <w:b/>
      <w:color w:val="FFFFFF"/>
      <w:sz w:val="28"/>
      <w:lang w:bidi="en-US"/>
    </w:rPr>
  </w:style>
  <w:style w:type="paragraph" w:styleId="Paragrafoelenco">
    <w:name w:val="List Paragraph"/>
    <w:basedOn w:val="Normale"/>
    <w:uiPriority w:val="34"/>
    <w:qFormat/>
    <w:rsid w:val="008C4FFA"/>
    <w:pPr>
      <w:numPr>
        <w:numId w:val="2"/>
      </w:numPr>
      <w:spacing w:after="120"/>
    </w:pPr>
  </w:style>
  <w:style w:type="table" w:styleId="Grigliatabella">
    <w:name w:val="Table Grid"/>
    <w:basedOn w:val="Tabellanormale"/>
    <w:uiPriority w:val="39"/>
    <w:rsid w:val="00AE30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Normale"/>
    <w:next w:val="Normale"/>
    <w:link w:val="TitoloCarattere"/>
    <w:uiPriority w:val="10"/>
    <w:qFormat/>
    <w:rsid w:val="008C4FFA"/>
    <w:pPr>
      <w:spacing w:after="120"/>
      <w:ind w:left="-57"/>
      <w:contextualSpacing/>
    </w:pPr>
    <w:rPr>
      <w:rFonts w:asciiTheme="majorHAnsi" w:eastAsiaTheme="majorEastAsia" w:hAnsiTheme="majorHAnsi" w:cstheme="majorBidi"/>
      <w:b/>
      <w:color w:val="ACCBF9" w:themeColor="background2"/>
      <w:kern w:val="28"/>
      <w:sz w:val="3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4FFA"/>
    <w:rPr>
      <w:rFonts w:asciiTheme="majorHAnsi" w:eastAsiaTheme="majorEastAsia" w:hAnsiTheme="majorHAnsi" w:cstheme="majorBidi"/>
      <w:b/>
      <w:color w:val="ACCBF9" w:themeColor="background2"/>
      <w:kern w:val="28"/>
      <w:sz w:val="36"/>
      <w:szCs w:val="56"/>
    </w:rPr>
  </w:style>
  <w:style w:type="paragraph" w:customStyle="1" w:styleId="Date1">
    <w:name w:val="Date1"/>
    <w:basedOn w:val="Normale"/>
    <w:qFormat/>
    <w:rsid w:val="007D2A62"/>
    <w:pPr>
      <w:spacing w:before="240"/>
    </w:pPr>
    <w:rPr>
      <w:sz w:val="16"/>
    </w:rPr>
  </w:style>
  <w:style w:type="paragraph" w:customStyle="1" w:styleId="Esperienza">
    <w:name w:val="Esperienza"/>
    <w:basedOn w:val="Normale"/>
    <w:qFormat/>
    <w:rsid w:val="00AE3014"/>
    <w:rPr>
      <w:b/>
    </w:rPr>
  </w:style>
  <w:style w:type="character" w:styleId="Enfasigrassetto">
    <w:name w:val="Strong"/>
    <w:basedOn w:val="Carpredefinitoparagrafo"/>
    <w:uiPriority w:val="22"/>
    <w:rsid w:val="008C4FFA"/>
    <w:rPr>
      <w:b/>
      <w:bCs/>
      <w:color w:val="ACCBF9" w:themeColor="background2"/>
    </w:rPr>
  </w:style>
  <w:style w:type="paragraph" w:styleId="Intestazione">
    <w:name w:val="header"/>
    <w:basedOn w:val="Normale"/>
    <w:link w:val="IntestazioneCarattere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7D2A62"/>
    <w:rPr>
      <w:color w:val="000000" w:themeColor="text1"/>
      <w:sz w:val="20"/>
    </w:rPr>
  </w:style>
  <w:style w:type="paragraph" w:styleId="Pidipagina">
    <w:name w:val="footer"/>
    <w:basedOn w:val="Normale"/>
    <w:link w:val="PidipaginaCarattere"/>
    <w:uiPriority w:val="99"/>
    <w:semiHidden/>
    <w:rsid w:val="00793CBE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7D2A62"/>
    <w:rPr>
      <w:color w:val="000000" w:themeColor="text1"/>
      <w:sz w:val="20"/>
    </w:rPr>
  </w:style>
  <w:style w:type="paragraph" w:customStyle="1" w:styleId="Informazioni">
    <w:name w:val="Informazioni"/>
    <w:basedOn w:val="Normale"/>
    <w:qFormat/>
    <w:rsid w:val="008C4FFA"/>
    <w:pPr>
      <w:kinsoku w:val="0"/>
      <w:overflowPunct w:val="0"/>
      <w:spacing w:before="120" w:after="120"/>
    </w:pPr>
    <w:rPr>
      <w:color w:val="FFFFFF" w:themeColor="background1"/>
    </w:rPr>
  </w:style>
  <w:style w:type="character" w:customStyle="1" w:styleId="Triangolo">
    <w:name w:val="Triangolo"/>
    <w:basedOn w:val="Enfasigrassetto"/>
    <w:uiPriority w:val="1"/>
    <w:qFormat/>
    <w:rsid w:val="0087298D"/>
    <w:rPr>
      <w:rFonts w:ascii="MS Mincho" w:eastAsia="MS Mincho" w:hAnsi="MS Mincho" w:cs="MS Mincho"/>
      <w:b/>
      <w:bCs/>
      <w:color w:val="ACCBF9" w:themeColor="background2"/>
      <w:sz w:val="16"/>
    </w:rPr>
  </w:style>
  <w:style w:type="character" w:styleId="Testosegnaposto">
    <w:name w:val="Placeholder Text"/>
    <w:basedOn w:val="Carpredefinitoparagrafo"/>
    <w:uiPriority w:val="99"/>
    <w:semiHidden/>
    <w:rsid w:val="00415A4A"/>
    <w:rPr>
      <w:color w:val="808080"/>
    </w:rPr>
  </w:style>
  <w:style w:type="character" w:styleId="Collegamentoipertestuale">
    <w:name w:val="Hyperlink"/>
    <w:basedOn w:val="Carpredefinitoparagrafo"/>
    <w:uiPriority w:val="99"/>
    <w:unhideWhenUsed/>
    <w:rsid w:val="002A015C"/>
    <w:rPr>
      <w:color w:val="9454C3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rsid w:val="002A01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rene\AppData\Roaming\Microsoft\Templates\Curriculum%20con%20cielo%20blu.dotx" TargetMode="External"/></Relationships>
</file>

<file path=word/theme/theme1.xml><?xml version="1.0" encoding="utf-8"?>
<a:theme xmlns:a="http://schemas.openxmlformats.org/drawingml/2006/main" name="SkySet">
  <a:themeElements>
    <a:clrScheme name="Blu cal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kySet" id="{7E4B9307-BF7F-5248-89DE-CF0F4B6FCF52}" vid="{8B098009-D403-B844-BCD4-BDCE0560C7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21F6B9-1CE3-4ED3-8390-A0700A8F70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736847-D2B4-41BF-91C7-3AE2A8FBC59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2D2ABD9-2405-41FB-B885-2AAE4BE565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179D0FB-A343-4575-8D55-CC3417BBF6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Curriculum con cielo blu.dotx</Template>
  <TotalTime>258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Aldieri</dc:creator>
  <cp:keywords/>
  <dc:description/>
  <cp:lastModifiedBy>Gabriele Giuliani</cp:lastModifiedBy>
  <cp:revision>9</cp:revision>
  <cp:lastPrinted>2026-05-03T14:40:00Z</cp:lastPrinted>
  <dcterms:created xsi:type="dcterms:W3CDTF">2026-04-29T10:41:00Z</dcterms:created>
  <dcterms:modified xsi:type="dcterms:W3CDTF">2026-05-04T14:12:00Z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